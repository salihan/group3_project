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18043901"/>
        <w:docPartObj>
          <w:docPartGallery w:val="Cover Pages"/>
          <w:docPartUnique/>
        </w:docPartObj>
        <w:rPr>
          <w:rFonts w:cs="Arial" w:cstheme="minorAscii"/>
          <w:b w:val="1"/>
          <w:bCs w:val="1"/>
        </w:rPr>
      </w:sdtPr>
      <w:sdtEndPr>
        <w:rPr>
          <w:rFonts w:cs="Arial" w:cstheme="minorAscii"/>
          <w:b w:val="1"/>
          <w:bCs w:val="1"/>
          <w:caps w:val="1"/>
        </w:rPr>
      </w:sdtEndPr>
      <w:sdtContent>
        <w:p w:rsidRPr="009D4E4B" w:rsidR="003045BD" w:rsidP="003045BD" w:rsidRDefault="001E6C10" w14:paraId="4A7454A8" w14:textId="1D90BB29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Pr="009D4E4B" w:rsidR="003045BD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Pr="009D4E4B" w:rsidR="003045BD" w:rsidTr="003647E3" w14:paraId="25960371" w14:textId="77777777">
            <w:trPr>
              <w:trHeight w:val="405"/>
            </w:trPr>
            <w:tc>
              <w:tcPr>
                <w:tcW w:w="1803" w:type="dxa"/>
                <w:tcBorders>
                  <w:left w:val="single" w:color="auto" w:sz="4" w:space="0"/>
                  <w:bottom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6BE0A04C" w14:textId="0D632C1C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color="auto" w:sz="4" w:space="0"/>
                </w:tcBorders>
                <w:vAlign w:val="center"/>
              </w:tcPr>
              <w:p w:rsidRPr="009D4E4B" w:rsidR="003045BD" w:rsidP="003647E3" w:rsidRDefault="003045BD" w14:paraId="237279B3" w14:textId="2EE7945A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79B385B1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:rsidRPr="009D4E4B" w:rsidR="003045BD" w:rsidP="003647E3" w:rsidRDefault="003045BD" w14:paraId="771CC3F2" w14:textId="77777777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Pr="009D4E4B" w:rsidR="003045BD" w:rsidTr="003647E3" w14:paraId="7259F551" w14:textId="77777777">
            <w:trPr>
              <w:trHeight w:val="405"/>
            </w:trPr>
            <w:tc>
              <w:tcPr>
                <w:tcW w:w="1803" w:type="dxa"/>
                <w:tcBorders>
                  <w:left w:val="single" w:color="auto" w:sz="4" w:space="0"/>
                  <w:bottom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070EC884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color="auto" w:sz="4" w:space="0"/>
                </w:tcBorders>
                <w:vAlign w:val="center"/>
              </w:tcPr>
              <w:p w:rsidRPr="002B1C6F" w:rsidR="003045BD" w:rsidP="003647E3" w:rsidRDefault="002B1C6F" w14:paraId="75189D00" w14:textId="2648FB9B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4C4BFBCA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:rsidRPr="009D4E4B" w:rsidR="003045BD" w:rsidP="003647E3" w:rsidRDefault="003045BD" w14:paraId="1A0758B7" w14:textId="77777777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:rsidRPr="009D4E4B" w:rsidR="003045BD" w:rsidP="003647E3" w:rsidRDefault="003045BD" w14:paraId="26E32046" w14:textId="77777777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Pr="009D4E4B" w:rsidR="003045BD" w:rsidTr="003647E3" w14:paraId="09E7A77D" w14:textId="77777777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Pr="009D4E4B" w:rsidR="003045BD" w:rsidP="003647E3" w:rsidRDefault="003045BD" w14:paraId="0025271B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Pr="009D4E4B" w:rsidR="003045BD" w:rsidP="003647E3" w:rsidRDefault="003045BD" w14:paraId="2C59E1E5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Pr="009D4E4B" w:rsidR="003045BD" w:rsidP="003647E3" w:rsidRDefault="003045BD" w14:paraId="0F3BD2AE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Pr="009D4E4B" w:rsidR="003045BD" w:rsidP="003647E3" w:rsidRDefault="003045BD" w14:paraId="050E1FD3" w14:textId="77777777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Pr="009D4E4B" w:rsidR="003045BD" w:rsidTr="003647E3" w14:paraId="1270AEED" w14:textId="77777777">
            <w:trPr>
              <w:trHeight w:val="405"/>
            </w:trPr>
            <w:tc>
              <w:tcPr>
                <w:tcW w:w="1803" w:type="dxa"/>
                <w:tcBorders>
                  <w:lef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171124FA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color="auto" w:sz="4" w:space="0"/>
                </w:tcBorders>
                <w:vAlign w:val="center"/>
              </w:tcPr>
              <w:p w:rsidRPr="009D4E4B" w:rsidR="003045BD" w:rsidP="003647E3" w:rsidRDefault="00D852D6" w14:paraId="07C45800" w14:textId="74638D39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Pr="009D4E4B" w:rsidR="003045BD" w:rsidTr="003647E3" w14:paraId="5D9C4E4F" w14:textId="77777777">
            <w:trPr>
              <w:trHeight w:val="405"/>
            </w:trPr>
            <w:tc>
              <w:tcPr>
                <w:tcW w:w="1803" w:type="dxa"/>
                <w:tcBorders>
                  <w:lef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07F3730C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color="auto" w:sz="4" w:space="0"/>
                </w:tcBorders>
                <w:vAlign w:val="center"/>
              </w:tcPr>
              <w:p w:rsidRPr="009D4E4B" w:rsidR="003045BD" w:rsidP="003647E3" w:rsidRDefault="00D852D6" w14:paraId="219148A3" w14:textId="651BBD64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Pr="009D4E4B" w:rsidR="003045BD" w:rsidTr="003647E3" w14:paraId="5BB0D700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50751646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:rsidRPr="009D4E4B" w:rsidR="003045BD" w:rsidP="003647E3" w:rsidRDefault="003045BD" w14:paraId="36E452A6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70436E43" w14:textId="77777777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color="auto" w:sz="4" w:space="0"/>
                </w:tcBorders>
                <w:vAlign w:val="center"/>
              </w:tcPr>
              <w:p w:rsidRPr="009D4E4B" w:rsidR="003045BD" w:rsidP="003647E3" w:rsidRDefault="003045BD" w14:paraId="65E9F6E0" w14:textId="77777777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Pr="009D4E4B" w:rsidR="003045BD" w:rsidTr="003647E3" w14:paraId="57ACB7B5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color="auto" w:sz="4" w:space="0"/>
                </w:tcBorders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2A34FCDC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:rsidRPr="009D4E4B" w:rsidR="003045BD" w:rsidP="003647E3" w:rsidRDefault="003045BD" w14:paraId="4DD53FF0" w14:textId="586D181B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2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Machine Learning Model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:rsidRPr="009D4E4B" w:rsidR="003045BD" w:rsidP="003647E3" w:rsidRDefault="003045BD" w14:paraId="0902C6FD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color="auto" w:sz="4" w:space="0"/>
                </w:tcBorders>
                <w:vAlign w:val="center"/>
              </w:tcPr>
              <w:p w:rsidRPr="009D4E4B" w:rsidR="003045BD" w:rsidP="003647E3" w:rsidRDefault="00AB53AF" w14:paraId="4A98817F" w14:textId="1B1F4DAA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438AA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13</w:t>
                </w:r>
              </w:p>
            </w:tc>
          </w:tr>
          <w:tr w:rsidRPr="009D4E4B" w:rsidR="003045BD" w:rsidTr="003647E3" w14:paraId="61E3E2D0" w14:textId="77777777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color="auto" w:sz="4" w:space="0"/>
                  <w:right w:val="nil"/>
                </w:tcBorders>
              </w:tcPr>
              <w:p w:rsidRPr="009D4E4B" w:rsidR="003045BD" w:rsidP="003647E3" w:rsidRDefault="003045BD" w14:paraId="18107B0A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color="auto" w:sz="4" w:space="0"/>
                  <w:right w:val="nil"/>
                </w:tcBorders>
                <w:vAlign w:val="center"/>
              </w:tcPr>
              <w:p w:rsidRPr="009D4E4B" w:rsidR="003045BD" w:rsidP="003647E3" w:rsidRDefault="003045BD" w14:paraId="4B4CF1C5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Pr="009D4E4B" w:rsidR="003045BD" w:rsidTr="003647E3" w14:paraId="0C1718FE" w14:textId="77777777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color="auto" w:sz="4" w:space="0"/>
                  <w:right w:val="single" w:color="auto" w:sz="4" w:space="0"/>
                </w:tcBorders>
              </w:tcPr>
              <w:p w:rsidRPr="009D4E4B" w:rsidR="003045BD" w:rsidP="003647E3" w:rsidRDefault="003045BD" w14:paraId="7E813401" w14:textId="77777777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:rsidRPr="009D4E4B" w:rsidR="003045BD" w:rsidP="003647E3" w:rsidRDefault="003045BD" w14:paraId="3DB50087" w14:textId="77777777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:rsidRPr="009D4E4B" w:rsidR="003045BD" w:rsidP="003647E3" w:rsidRDefault="003045BD" w14:paraId="63E1FFC0" w14:textId="77777777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:rsidRPr="009D4E4B" w:rsidR="003045BD" w:rsidP="003647E3" w:rsidRDefault="003045BD" w14:paraId="701D583E" w14:textId="77777777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:rsidRPr="009D4E4B" w:rsidR="003045BD" w:rsidP="003647E3" w:rsidRDefault="003045BD" w14:paraId="30CF2727" w14:textId="77777777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:rsidRPr="009D4E4B" w:rsidR="003045BD" w:rsidP="003647E3" w:rsidRDefault="003045BD" w14:paraId="161DDAE9" w14:textId="77777777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:rsidRPr="009D4E4B" w:rsidR="003045BD" w:rsidP="003647E3" w:rsidRDefault="003045BD" w14:paraId="1263EB06" w14:textId="77777777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:rsidRPr="009D4E4B" w:rsidR="003045BD" w:rsidP="003647E3" w:rsidRDefault="003045BD" w14:paraId="1E3BF882" w14:textId="77777777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:rsidRPr="009D4E4B" w:rsidR="003045BD" w:rsidP="003647E3" w:rsidRDefault="003045BD" w14:paraId="7DB956F5" w14:textId="77777777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eastAsia="Microsoft GothicNeo" w:asciiTheme="minorHAnsi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eastAsia="Microsoft GothicNeo" w:asciiTheme="minorHAnsi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eastAsia="Microsoft GothicNeo" w:asciiTheme="minorHAnsi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eastAsia="Microsoft GothicNeo" w:asciiTheme="minorHAnsi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eastAsia="Microsoft GothicNeo" w:asciiTheme="minorHAnsi" w:hAnsiTheme="minorHAnsi" w:cstheme="minorHAnsi"/>
                    <w:b/>
                    <w:smallCaps/>
                    <w:rtl/>
                  </w:rPr>
                  <w:t>.</w:t>
                </w:r>
              </w:p>
              <w:p w:rsidRPr="009D4E4B" w:rsidR="003045BD" w:rsidP="003647E3" w:rsidRDefault="003045BD" w14:paraId="4A49FD00" w14:textId="77777777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:rsidRPr="009D4E4B" w:rsidR="003045BD" w:rsidP="003647E3" w:rsidRDefault="003045BD" w14:paraId="137BB68E" w14:textId="77777777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Pr="009D4E4B" w:rsidR="003045BD" w:rsidTr="003647E3" w14:paraId="56F33B9F" w14:textId="77777777">
            <w:trPr>
              <w:trHeight w:val="469"/>
            </w:trPr>
            <w:tc>
              <w:tcPr>
                <w:tcW w:w="1790" w:type="dxa"/>
              </w:tcPr>
              <w:p w:rsidRPr="009D4E4B" w:rsidR="003045BD" w:rsidP="003647E3" w:rsidRDefault="003045BD" w14:paraId="6D266C9C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:rsidRPr="009D4E4B" w:rsidR="003045BD" w:rsidP="003647E3" w:rsidRDefault="003045BD" w14:paraId="7621A08B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:rsidRPr="009D4E4B" w:rsidR="003045BD" w:rsidP="003647E3" w:rsidRDefault="003045BD" w14:paraId="0318E8B7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:rsidRPr="009D4E4B" w:rsidR="003045BD" w:rsidP="003647E3" w:rsidRDefault="003045BD" w14:paraId="6DA45D77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:rsidRPr="009D4E4B" w:rsidR="003045BD" w:rsidP="003647E3" w:rsidRDefault="003045BD" w14:paraId="55A285C8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Pr="009D4E4B" w:rsidR="003045BD" w:rsidTr="003647E3" w14:paraId="2B7D6162" w14:textId="77777777">
            <w:trPr>
              <w:trHeight w:val="863"/>
            </w:trPr>
            <w:tc>
              <w:tcPr>
                <w:tcW w:w="1790" w:type="dxa"/>
              </w:tcPr>
              <w:p w:rsidRPr="009D4E4B" w:rsidR="003045BD" w:rsidP="003647E3" w:rsidRDefault="003045BD" w14:paraId="4C43272A" w14:textId="77777777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:rsidRPr="009D4E4B" w:rsidR="003045BD" w:rsidP="003647E3" w:rsidRDefault="003045BD" w14:paraId="47425F62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5852065F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5DCB4732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5A773D74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Pr="009D4E4B" w:rsidR="003045BD" w:rsidTr="003647E3" w14:paraId="33A0CD7F" w14:textId="77777777">
            <w:trPr>
              <w:trHeight w:val="469"/>
            </w:trPr>
            <w:tc>
              <w:tcPr>
                <w:tcW w:w="1790" w:type="dxa"/>
              </w:tcPr>
              <w:p w:rsidRPr="009D4E4B" w:rsidR="003045BD" w:rsidP="003647E3" w:rsidRDefault="003045BD" w14:paraId="040DC911" w14:textId="77777777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:rsidRPr="009D4E4B" w:rsidR="003045BD" w:rsidP="003647E3" w:rsidRDefault="003045BD" w14:paraId="1FE74A33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071642C6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7C0C5AE7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:rsidRPr="009D4E4B" w:rsidR="003045BD" w:rsidP="003647E3" w:rsidRDefault="003045BD" w14:paraId="010839DF" w14:textId="77777777">
                <w:pPr>
                  <w:pStyle w:val="Bold"/>
                  <w:spacing w:before="0" w:after="0"/>
                  <w:rPr>
                    <w:rFonts w:eastAsia="Microsoft GothicNeo" w:asciiTheme="minorHAnsi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:rsidRPr="009D4E4B" w:rsidR="003045BD" w:rsidP="003045BD" w:rsidRDefault="003045BD" w14:paraId="3AF83E6E" w14:textId="77777777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:rsidR="003045BD" w:rsidP="003045BD" w:rsidRDefault="003045BD" w14:paraId="607FD744" w14:textId="77777777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:rsidR="003840D1" w:rsidRDefault="003840D1" w14:paraId="44FBEF83" w14:textId="77777777">
          <w:pPr>
            <w:rPr>
              <w:rFonts w:eastAsia="Microsoft GothicNeo" w:cstheme="minorHAnsi"/>
              <w:b/>
            </w:rPr>
          </w:pPr>
        </w:p>
        <w:p w:rsidR="003840D1" w:rsidP="003840D1" w:rsidRDefault="003840D1" w14:paraId="6312DD28" w14:textId="77777777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:rsidR="003840D1" w:rsidP="003840D1" w:rsidRDefault="003840D1" w14:paraId="5A93E1CC" w14:textId="77777777"/>
        <w:p w:rsidRPr="00406F08" w:rsidR="003045BD" w:rsidP="003045BD" w:rsidRDefault="003840D1" w14:paraId="23723102" w14:textId="74A4A604">
          <w:r>
            <w:t xml:space="preserve">Remove instructions and hints </w:t>
          </w:r>
          <w:r w:rsidR="00F75F9B">
            <w:t xml:space="preserve">from </w:t>
          </w:r>
          <w:r w:rsidR="00406F08">
            <w:t>the template before submitting the final report to BBLearn.</w:t>
          </w:r>
          <w:r w:rsidRPr="003840D1" w:rsidR="00F56632">
            <w:br w:type="page"/>
          </w:r>
        </w:p>
      </w:sdtContent>
    </w:sdt>
    <w:p w:rsidRPr="00356C86" w:rsidR="009936E3" w:rsidP="007B3CD0" w:rsidRDefault="009936E3" w14:paraId="0F2992B1" w14:textId="0417E771">
      <w:pPr>
        <w:pStyle w:val="Heading2"/>
        <w:rPr>
          <w:color w:val="EE0000"/>
        </w:rPr>
      </w:pPr>
      <w:r w:rsidRPr="00356C86">
        <w:rPr>
          <w:color w:val="EE0000"/>
        </w:rPr>
        <w:lastRenderedPageBreak/>
        <w:t>CLO</w:t>
      </w:r>
      <w:r w:rsidR="00652875">
        <w:rPr>
          <w:color w:val="EE0000"/>
        </w:rPr>
        <w:t>3</w:t>
      </w:r>
      <w:r w:rsidRPr="00356C86">
        <w:rPr>
          <w:color w:val="EE0000"/>
        </w:rPr>
        <w:t xml:space="preserve">: </w:t>
      </w:r>
      <w:r w:rsidR="00652875">
        <w:rPr>
          <w:color w:val="EE0000"/>
        </w:rPr>
        <w:t>Machine Learning Model</w:t>
      </w:r>
      <w:r w:rsidRPr="00356C86" w:rsidR="004417BB">
        <w:rPr>
          <w:color w:val="EE0000"/>
        </w:rPr>
        <w:t xml:space="preserve"> (</w:t>
      </w:r>
      <w:r w:rsidR="001E37A9">
        <w:rPr>
          <w:color w:val="EE0000"/>
        </w:rPr>
        <w:t>2</w:t>
      </w:r>
      <w:r w:rsidRPr="00356C86" w:rsidR="004417BB">
        <w:rPr>
          <w:color w:val="EE0000"/>
        </w:rPr>
        <w:t>5</w:t>
      </w:r>
      <w:r w:rsidRPr="00356C86" w:rsidR="00AB3499">
        <w:rPr>
          <w:color w:val="EE0000"/>
        </w:rPr>
        <w:t xml:space="preserve"> Points</w:t>
      </w:r>
      <w:r w:rsidRPr="00356C86" w:rsidR="004417BB">
        <w:rPr>
          <w:color w:val="EE0000"/>
        </w:rPr>
        <w:t>)</w:t>
      </w:r>
    </w:p>
    <w:p w:rsidRPr="00356C86" w:rsidR="00356C86" w:rsidP="00356C86" w:rsidRDefault="00356C86" w14:paraId="1FBDCE1C" w14:textId="77777777"/>
    <w:p w:rsidR="00232FB5" w:rsidP="00232FB5" w:rsidRDefault="00232FB5" w14:paraId="6BA02031" w14:textId="502FF7C8">
      <w:pPr>
        <w:pStyle w:val="Heading1"/>
        <w:rPr>
          <w:rStyle w:val="SubtleEmphasis"/>
          <w:rFonts w:asciiTheme="minorHAnsi" w:hAnsiTheme="minorHAnsi" w:cstheme="minorHAnsi"/>
          <w:iCs/>
        </w:rPr>
      </w:pPr>
      <w:proofErr w:type="gramStart"/>
      <w:r>
        <w:rPr>
          <w:rStyle w:val="SubtleEmphasis"/>
          <w:rFonts w:asciiTheme="minorHAnsi" w:hAnsiTheme="minorHAnsi" w:cstheme="minorHAnsi"/>
          <w:iCs/>
        </w:rPr>
        <w:t>Preprocessing</w:t>
      </w:r>
      <w:r w:rsidR="006D35D2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6D35D2">
        <w:rPr>
          <w:rStyle w:val="SubtleEmphasis"/>
          <w:rFonts w:asciiTheme="minorHAnsi" w:hAnsiTheme="minorHAnsi" w:cstheme="minorHAnsi"/>
          <w:iCs/>
        </w:rPr>
        <w:t>5 Points</w:t>
      </w:r>
      <w:r w:rsidR="006E2089">
        <w:rPr>
          <w:rStyle w:val="SubtleEmphasis"/>
          <w:rFonts w:asciiTheme="minorHAnsi" w:hAnsiTheme="minorHAnsi" w:cstheme="minorHAnsi"/>
          <w:iCs/>
        </w:rPr>
        <w:t>)</w:t>
      </w:r>
    </w:p>
    <w:p w:rsidR="00232FB5" w:rsidP="00232FB5" w:rsidRDefault="00232FB5" w14:paraId="78FFE5CB" w14:textId="77777777"/>
    <w:p w:rsidR="00232FB5" w:rsidP="00232FB5" w:rsidRDefault="00232FB5" w14:paraId="0C1F8F77" w14:textId="556A6BFC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Data Collection</w:t>
      </w:r>
      <w:r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DF4214"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(1 Point)</w:t>
      </w:r>
    </w:p>
    <w:p w:rsidR="00232FB5" w:rsidP="00232FB5" w:rsidRDefault="00232FB5" w14:paraId="31CF7F4E" w14:textId="77777777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Which Python libraries can be used to read data from CSV or Excel files? How will you identify and separate the dependent and independent variables from the dataset?</w:t>
      </w:r>
      <w:r w:rsidRPr="0017692A">
        <w:rPr>
          <w:iCs/>
          <w:highlight w:val="green"/>
        </w:rPr>
        <w:t> </w:t>
      </w:r>
      <w:r w:rsidRPr="00832703">
        <w:rPr>
          <w:highlight w:val="green"/>
        </w:rPr>
        <w:t>&gt;&gt;</w:t>
      </w:r>
    </w:p>
    <w:p w:rsidR="00232FB5" w:rsidP="00232FB5" w:rsidRDefault="00232FB5" w14:paraId="00539A39" w14:textId="77777777">
      <w:pPr>
        <w:pStyle w:val="HintText"/>
      </w:pPr>
    </w:p>
    <w:p w:rsidR="00232FB5" w:rsidP="00232FB5" w:rsidRDefault="00232FB5" w14:paraId="225029BE" w14:textId="2FD98F14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Data Cleaning</w:t>
      </w:r>
      <w:r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</w:t>
      </w:r>
      <w:r w:rsidRPr="00DF4214"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(1 Point)</w:t>
      </w: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</w:p>
    <w:p w:rsidRPr="007B3CD0" w:rsidR="00232FB5" w:rsidP="00232FB5" w:rsidRDefault="00232FB5" w14:paraId="785E17DE" w14:textId="77777777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 xml:space="preserve">What strategy or strategies did you use to clean your dataset? Provide examples, such as filling missing values with the </w:t>
      </w:r>
      <w:proofErr w:type="gramStart"/>
      <w:r w:rsidRPr="003D2185">
        <w:rPr>
          <w:iCs/>
          <w:highlight w:val="green"/>
        </w:rPr>
        <w:t>mean</w:t>
      </w:r>
      <w:proofErr w:type="gramEnd"/>
      <w:r w:rsidRPr="003D2185">
        <w:rPr>
          <w:iCs/>
          <w:highlight w:val="green"/>
        </w:rPr>
        <w:t xml:space="preserve"> or removing duplicates.</w:t>
      </w:r>
      <w:r w:rsidRPr="00832703">
        <w:rPr>
          <w:highlight w:val="green"/>
        </w:rPr>
        <w:t>&gt;&gt;</w:t>
      </w:r>
    </w:p>
    <w:p w:rsidR="00232FB5" w:rsidP="00232FB5" w:rsidRDefault="00232FB5" w14:paraId="4CC69091" w14:textId="77777777">
      <w:pPr>
        <w:pStyle w:val="HintText"/>
      </w:pPr>
    </w:p>
    <w:p w:rsidR="00232FB5" w:rsidP="00232FB5" w:rsidRDefault="00232FB5" w14:paraId="78A4DA52" w14:textId="2AC640FC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Treating </w:t>
      </w:r>
      <w:proofErr w:type="gramStart"/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the Categorical</w:t>
      </w:r>
      <w:proofErr w:type="gramEnd"/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Variables</w:t>
      </w:r>
      <w:r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</w:t>
      </w:r>
      <w:r w:rsidRPr="00DF4214"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(1 Point)</w:t>
      </w:r>
    </w:p>
    <w:p w:rsidRPr="007B3CD0" w:rsidR="00232FB5" w:rsidP="00232FB5" w:rsidRDefault="00232FB5" w14:paraId="67587F36" w14:textId="77777777">
      <w:pPr>
        <w:pStyle w:val="HintText"/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What types of categorical variables (nominal, ordinal, or binary) are present among your dependent and independent variables? What encoding technique did you use for these variables, and why?</w:t>
      </w:r>
      <w:r w:rsidRPr="00832703">
        <w:rPr>
          <w:highlight w:val="green"/>
        </w:rPr>
        <w:t>&gt;&gt;</w:t>
      </w:r>
    </w:p>
    <w:p w:rsidR="00232FB5" w:rsidP="00232FB5" w:rsidRDefault="00232FB5" w14:paraId="49152B89" w14:textId="77777777">
      <w:pPr>
        <w:pStyle w:val="HintText"/>
      </w:pPr>
    </w:p>
    <w:p w:rsidR="00232FB5" w:rsidP="00232FB5" w:rsidRDefault="00232FB5" w14:paraId="4C33F658" w14:textId="2E37245E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Splitting the Dataset</w:t>
      </w:r>
      <w:r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</w:t>
      </w:r>
      <w:r w:rsidRPr="00DF4214"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(1 Point)</w:t>
      </w:r>
    </w:p>
    <w:p w:rsidRPr="007B3CD0" w:rsidR="00232FB5" w:rsidP="00232FB5" w:rsidRDefault="00232FB5" w14:paraId="007E6411" w14:textId="77777777">
      <w:pPr>
        <w:pStyle w:val="HintText"/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Why is it important to split the dataset during model development? What proportion did you use for training and testing, and why?</w:t>
      </w:r>
      <w:r w:rsidRPr="00832703">
        <w:rPr>
          <w:highlight w:val="green"/>
        </w:rPr>
        <w:t>&gt;&gt;</w:t>
      </w:r>
    </w:p>
    <w:p w:rsidR="00232FB5" w:rsidP="00232FB5" w:rsidRDefault="00232FB5" w14:paraId="0BD18857" w14:textId="77777777">
      <w:pPr>
        <w:pStyle w:val="HintText"/>
      </w:pPr>
    </w:p>
    <w:p w:rsidR="00232FB5" w:rsidP="00232FB5" w:rsidRDefault="00232FB5" w14:paraId="006832E0" w14:textId="4E15956D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Featuring the Dataset</w:t>
      </w:r>
      <w:r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</w:t>
      </w:r>
      <w:r w:rsidRPr="00DF4214" w:rsidR="00DF4214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(1 Point)</w:t>
      </w:r>
    </w:p>
    <w:p w:rsidRPr="007B3CD0" w:rsidR="00232FB5" w:rsidP="00232FB5" w:rsidRDefault="00232FB5" w14:paraId="38745C02" w14:textId="77777777">
      <w:pPr>
        <w:pStyle w:val="HintText"/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Did you apply feature scaling to your dataset? If so, which technique did you use, and why? If not, explain your reasoning.</w:t>
      </w:r>
      <w:r w:rsidRPr="00832703">
        <w:rPr>
          <w:highlight w:val="green"/>
        </w:rPr>
        <w:t>&gt;&gt;</w:t>
      </w:r>
    </w:p>
    <w:p w:rsidR="00232FB5" w:rsidP="00232FB5" w:rsidRDefault="00232FB5" w14:paraId="62FA8364" w14:textId="77777777">
      <w:pPr>
        <w:pStyle w:val="HintText"/>
      </w:pPr>
    </w:p>
    <w:p w:rsidR="00232FB5" w:rsidP="00232FB5" w:rsidRDefault="00232FB5" w14:paraId="3F8F8EE3" w14:textId="77777777">
      <w:pPr>
        <w:rPr>
          <w:rFonts w:cstheme="minorHAnsi"/>
        </w:rPr>
      </w:pPr>
    </w:p>
    <w:p w:rsidR="00232FB5" w:rsidP="00232FB5" w:rsidRDefault="00232FB5" w14:paraId="0169621A" w14:textId="1E1B2DE2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Regression Model</w:t>
      </w:r>
      <w:r w:rsidR="00DF4214">
        <w:rPr>
          <w:rStyle w:val="SubtleEmphasis"/>
          <w:rFonts w:asciiTheme="minorHAnsi" w:hAnsiTheme="minorHAnsi" w:cstheme="minorHAnsi"/>
          <w:iCs/>
        </w:rPr>
        <w:t xml:space="preserve"> (7 Points)</w:t>
      </w:r>
    </w:p>
    <w:p w:rsidR="006E2089" w:rsidP="00232FB5" w:rsidRDefault="006E2089" w14:paraId="7D3CEE8A" w14:textId="77777777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</w:p>
    <w:p w:rsidR="00232FB5" w:rsidP="00232FB5" w:rsidRDefault="00232FB5" w14:paraId="42E5256F" w14:textId="69C62DAD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Building the Regression Model</w:t>
      </w:r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(6 points)</w:t>
      </w:r>
    </w:p>
    <w:p w:rsidR="00232FB5" w:rsidP="00232FB5" w:rsidRDefault="00232FB5" w14:paraId="6BD9F0AF" w14:textId="77777777">
      <w:r w:rsidRPr="00CB0E67">
        <w:rPr>
          <w:highlight w:val="green"/>
        </w:rPr>
        <w:t>Implement Multiple Linear Regression, Polynomial Regression, Lasso, Ridge, and Elastic Net models. Select the best-fitting model based on evaluation metrics(R-squared). Analyze the model's performance by comparing predicted value with the actual values in the dataset.</w:t>
      </w:r>
    </w:p>
    <w:p w:rsidR="00232FB5" w:rsidP="00232FB5" w:rsidRDefault="00232FB5" w14:paraId="22F35B51" w14:textId="77777777"/>
    <w:p w:rsidRPr="00E01351" w:rsidR="00232FB5" w:rsidP="00232FB5" w:rsidRDefault="00232FB5" w14:paraId="6D030212" w14:textId="77777777">
      <w:pPr>
        <w:rPr>
          <w:b/>
          <w:bCs/>
          <w:highlight w:val="green"/>
        </w:rPr>
      </w:pPr>
      <w:r w:rsidRPr="00E01351">
        <w:rPr>
          <w:b/>
          <w:bCs/>
          <w:color w:val="FF0000"/>
          <w:highlight w:val="green"/>
        </w:rPr>
        <w:t xml:space="preserve">Steps to be followed: </w:t>
      </w:r>
    </w:p>
    <w:p w:rsidRPr="00E01351" w:rsidR="00232FB5" w:rsidP="00232FB5" w:rsidRDefault="00232FB5" w14:paraId="27736FF7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1. Loading and Preprocessing the Data</w:t>
      </w:r>
    </w:p>
    <w:p w:rsidRPr="00E01351" w:rsidR="00232FB5" w:rsidP="00232FB5" w:rsidRDefault="00232FB5" w14:paraId="129B214A" w14:textId="77777777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Load Dataset</w:t>
      </w:r>
      <w:r w:rsidRPr="00E01351">
        <w:rPr>
          <w:highlight w:val="green"/>
        </w:rPr>
        <w:t>:</w:t>
      </w:r>
    </w:p>
    <w:p w:rsidRPr="00E01351" w:rsidR="00232FB5" w:rsidP="00232FB5" w:rsidRDefault="00232FB5" w14:paraId="6458BD17" w14:textId="77777777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The dataset (</w:t>
      </w:r>
      <w:r w:rsidRPr="00E01351">
        <w:rPr>
          <w:rStyle w:val="HTMLCode"/>
          <w:rFonts w:eastAsiaTheme="minorHAnsi"/>
          <w:highlight w:val="green"/>
        </w:rPr>
        <w:t>Marks.csv</w:t>
      </w:r>
      <w:r w:rsidRPr="00E01351">
        <w:rPr>
          <w:highlight w:val="green"/>
        </w:rPr>
        <w:t xml:space="preserve">) is loaded using </w:t>
      </w:r>
      <w:r w:rsidRPr="00E01351">
        <w:rPr>
          <w:rStyle w:val="HTMLCode"/>
          <w:rFonts w:eastAsiaTheme="minorHAnsi"/>
          <w:highlight w:val="green"/>
        </w:rPr>
        <w:t>pandas</w:t>
      </w:r>
      <w:r w:rsidRPr="00E01351">
        <w:rPr>
          <w:highlight w:val="green"/>
        </w:rPr>
        <w:t>.</w:t>
      </w:r>
    </w:p>
    <w:p w:rsidRPr="00E01351" w:rsidR="00232FB5" w:rsidP="00232FB5" w:rsidRDefault="00232FB5" w14:paraId="3B5B17D0" w14:textId="77777777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Relevant columns (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>) are extracted for analysis.</w:t>
      </w:r>
    </w:p>
    <w:p w:rsidRPr="00E01351" w:rsidR="00232FB5" w:rsidP="00232FB5" w:rsidRDefault="00232FB5" w14:paraId="30AD5517" w14:textId="77777777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Handle Missing Values</w:t>
      </w:r>
      <w:r w:rsidRPr="00E01351">
        <w:rPr>
          <w:highlight w:val="green"/>
        </w:rPr>
        <w:t>:</w:t>
      </w:r>
    </w:p>
    <w:p w:rsidRPr="00E01351" w:rsidR="00232FB5" w:rsidP="00232FB5" w:rsidRDefault="00232FB5" w14:paraId="04A6149F" w14:textId="77777777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Missing values in the selected columns are replaced with their respective column means to ensure the dataset is complete and usable for modeling.</w:t>
      </w:r>
    </w:p>
    <w:p w:rsidRPr="00E01351" w:rsidR="00232FB5" w:rsidP="00232FB5" w:rsidRDefault="00232FB5" w14:paraId="7271D341" w14:textId="77777777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Create Target Variable</w:t>
      </w:r>
      <w:r w:rsidRPr="00E01351">
        <w:rPr>
          <w:highlight w:val="green"/>
        </w:rPr>
        <w:t>:</w:t>
      </w:r>
    </w:p>
    <w:p w:rsidRPr="00E01351" w:rsidR="00232FB5" w:rsidP="00232FB5" w:rsidRDefault="00232FB5" w14:paraId="13C246FF" w14:textId="77777777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lastRenderedPageBreak/>
        <w:t xml:space="preserve">A new column,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, is computed as a weighted sum of the independent variables:</w:t>
      </w:r>
    </w:p>
    <w:p w:rsidRPr="00E01351" w:rsidR="00232FB5" w:rsidP="00232FB5" w:rsidRDefault="00232FB5" w14:paraId="1F2A6B26" w14:textId="77777777">
      <w:pPr>
        <w:numPr>
          <w:ilvl w:val="2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HTMLCode"/>
          <w:rFonts w:eastAsiaTheme="minorHAnsi"/>
          <w:highlight w:val="green"/>
        </w:rPr>
        <w:t>Total = 0.1 * Quiz + 0.3 * Practical + 0.3 * Project + 0.3 * Final</w:t>
      </w:r>
      <w:r w:rsidRPr="00E01351">
        <w:rPr>
          <w:highlight w:val="green"/>
        </w:rPr>
        <w:t>.</w:t>
      </w:r>
    </w:p>
    <w:p w:rsidRPr="00E01351" w:rsidR="00232FB5" w:rsidP="00232FB5" w:rsidRDefault="00232FB5" w14:paraId="395D415C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2. Detecting and Removing Outliers</w:t>
      </w:r>
    </w:p>
    <w:p w:rsidRPr="00E01351" w:rsidR="00232FB5" w:rsidP="00232FB5" w:rsidRDefault="00232FB5" w14:paraId="49A134DF" w14:textId="77777777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Outlier Detection</w:t>
      </w:r>
      <w:r w:rsidRPr="00E01351">
        <w:rPr>
          <w:highlight w:val="green"/>
        </w:rPr>
        <w:t>:</w:t>
      </w:r>
    </w:p>
    <w:p w:rsidRPr="00E01351" w:rsidR="00232FB5" w:rsidP="00232FB5" w:rsidRDefault="00232FB5" w14:paraId="48762FAB" w14:textId="77777777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For each independent variable (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 xml:space="preserve">), outliers are identified using the </w:t>
      </w:r>
      <w:r w:rsidRPr="00E01351">
        <w:rPr>
          <w:rStyle w:val="Strong"/>
          <w:highlight w:val="green"/>
        </w:rPr>
        <w:t>Interquartile Range (IQR) Method</w:t>
      </w:r>
      <w:r w:rsidRPr="00E01351">
        <w:rPr>
          <w:highlight w:val="green"/>
        </w:rPr>
        <w:t>:</w:t>
      </w:r>
    </w:p>
    <w:p w:rsidRPr="00E01351" w:rsidR="00232FB5" w:rsidP="00232FB5" w:rsidRDefault="00232FB5" w14:paraId="790F9918" w14:textId="77777777">
      <w:pPr>
        <w:numPr>
          <w:ilvl w:val="2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Values outside </w:t>
      </w:r>
      <w:r w:rsidRPr="00E01351">
        <w:rPr>
          <w:rStyle w:val="HTMLCode"/>
          <w:rFonts w:eastAsiaTheme="minorHAnsi"/>
          <w:highlight w:val="green"/>
        </w:rPr>
        <w:t>[Q1 - 1.5*IQR, Q3 + 1.5*IQR]</w:t>
      </w:r>
      <w:r w:rsidRPr="00E01351">
        <w:rPr>
          <w:highlight w:val="green"/>
        </w:rPr>
        <w:t xml:space="preserve"> are flagged as outliers.</w:t>
      </w:r>
    </w:p>
    <w:p w:rsidRPr="00E01351" w:rsidR="00232FB5" w:rsidP="00232FB5" w:rsidRDefault="00232FB5" w14:paraId="66713616" w14:textId="77777777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Combine Outliers</w:t>
      </w:r>
      <w:r w:rsidRPr="00E01351">
        <w:rPr>
          <w:highlight w:val="green"/>
        </w:rPr>
        <w:t>:</w:t>
      </w:r>
    </w:p>
    <w:p w:rsidRPr="00E01351" w:rsidR="00232FB5" w:rsidP="00232FB5" w:rsidRDefault="00232FB5" w14:paraId="2034DA50" w14:textId="77777777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Outliers detected for all variables are consolidated into a single </w:t>
      </w:r>
      <w:proofErr w:type="spellStart"/>
      <w:r w:rsidRPr="00E01351">
        <w:rPr>
          <w:highlight w:val="green"/>
        </w:rPr>
        <w:t>DataFrame</w:t>
      </w:r>
      <w:proofErr w:type="spellEnd"/>
      <w:r w:rsidRPr="00E01351">
        <w:rPr>
          <w:highlight w:val="green"/>
        </w:rPr>
        <w:t xml:space="preserve"> and duplicates are removed.</w:t>
      </w:r>
    </w:p>
    <w:p w:rsidRPr="00E01351" w:rsidR="00232FB5" w:rsidP="00232FB5" w:rsidRDefault="00232FB5" w14:paraId="26A7ED41" w14:textId="77777777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Remove Outliers</w:t>
      </w:r>
      <w:r w:rsidRPr="00E01351">
        <w:rPr>
          <w:highlight w:val="green"/>
        </w:rPr>
        <w:t>:</w:t>
      </w:r>
    </w:p>
    <w:p w:rsidRPr="00E01351" w:rsidR="00232FB5" w:rsidP="00232FB5" w:rsidRDefault="00232FB5" w14:paraId="1345A750" w14:textId="77777777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Rows corresponding to the detected outliers are removed from the dataset to improve model performance.</w:t>
      </w:r>
    </w:p>
    <w:p w:rsidRPr="00E01351" w:rsidR="00232FB5" w:rsidP="00232FB5" w:rsidRDefault="00232FB5" w14:paraId="72307396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3. Splitting the Data</w:t>
      </w:r>
    </w:p>
    <w:p w:rsidRPr="00E01351" w:rsidR="00232FB5" w:rsidP="00232FB5" w:rsidRDefault="00232FB5" w14:paraId="47CF454A" w14:textId="77777777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Independent Variables (X)</w:t>
      </w:r>
      <w:r w:rsidRPr="00E01351">
        <w:rPr>
          <w:highlight w:val="green"/>
        </w:rPr>
        <w:t>:</w:t>
      </w:r>
    </w:p>
    <w:p w:rsidRPr="00E01351" w:rsidR="00232FB5" w:rsidP="00232FB5" w:rsidRDefault="00232FB5" w14:paraId="75A21533" w14:textId="77777777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cleaned dataset’s independent variables: 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and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>.</w:t>
      </w:r>
    </w:p>
    <w:p w:rsidRPr="00E01351" w:rsidR="00232FB5" w:rsidP="00232FB5" w:rsidRDefault="00232FB5" w14:paraId="66144641" w14:textId="77777777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Target Variable (y)</w:t>
      </w:r>
      <w:r w:rsidRPr="00E01351">
        <w:rPr>
          <w:highlight w:val="green"/>
        </w:rPr>
        <w:t>:</w:t>
      </w:r>
    </w:p>
    <w:p w:rsidRPr="00E01351" w:rsidR="00232FB5" w:rsidP="00232FB5" w:rsidRDefault="00232FB5" w14:paraId="32D807DA" w14:textId="77777777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target variable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.</w:t>
      </w:r>
    </w:p>
    <w:p w:rsidRPr="00E01351" w:rsidR="00232FB5" w:rsidP="00232FB5" w:rsidRDefault="00232FB5" w14:paraId="24B200AD" w14:textId="77777777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Train-Test Split</w:t>
      </w:r>
      <w:r w:rsidRPr="00E01351">
        <w:rPr>
          <w:highlight w:val="green"/>
        </w:rPr>
        <w:t>:</w:t>
      </w:r>
    </w:p>
    <w:p w:rsidRPr="00E01351" w:rsidR="00232FB5" w:rsidP="00232FB5" w:rsidRDefault="00232FB5" w14:paraId="5BD0B574" w14:textId="77777777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dataset is split into training (80%) and testing (20%) sets using </w:t>
      </w:r>
      <w:proofErr w:type="spellStart"/>
      <w:r w:rsidRPr="00E01351">
        <w:rPr>
          <w:rStyle w:val="HTMLCode"/>
          <w:rFonts w:eastAsiaTheme="minorHAnsi"/>
          <w:highlight w:val="green"/>
        </w:rPr>
        <w:t>train_test_split</w:t>
      </w:r>
      <w:proofErr w:type="spellEnd"/>
      <w:r w:rsidRPr="00E01351">
        <w:rPr>
          <w:highlight w:val="green"/>
        </w:rPr>
        <w:t>.</w:t>
      </w:r>
    </w:p>
    <w:p w:rsidRPr="00E01351" w:rsidR="00232FB5" w:rsidP="00232FB5" w:rsidRDefault="00232FB5" w14:paraId="70CDFD5A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4. Applying Regression Models</w:t>
      </w:r>
    </w:p>
    <w:p w:rsidRPr="00E01351" w:rsidR="00232FB5" w:rsidP="00232FB5" w:rsidRDefault="00232FB5" w14:paraId="297D5A36" w14:textId="77777777">
      <w:pPr>
        <w:numPr>
          <w:ilvl w:val="0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Regression Models</w:t>
      </w:r>
      <w:r w:rsidRPr="00E01351">
        <w:rPr>
          <w:highlight w:val="green"/>
        </w:rPr>
        <w:t>:</w:t>
      </w:r>
    </w:p>
    <w:p w:rsidRPr="00E01351" w:rsidR="00232FB5" w:rsidP="00232FB5" w:rsidRDefault="00232FB5" w14:paraId="48FA8E7A" w14:textId="77777777">
      <w:pPr>
        <w:numPr>
          <w:ilvl w:val="1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Multiple regression models are applied to predict the target variable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:</w:t>
      </w:r>
    </w:p>
    <w:p w:rsidRPr="00E01351" w:rsidR="00232FB5" w:rsidP="00232FB5" w:rsidRDefault="00232FB5" w14:paraId="4F38B563" w14:textId="77777777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Linear Regression</w:t>
      </w:r>
      <w:r w:rsidRPr="00E01351">
        <w:rPr>
          <w:highlight w:val="green"/>
        </w:rPr>
        <w:t>:</w:t>
      </w:r>
    </w:p>
    <w:p w:rsidRPr="00E01351" w:rsidR="00232FB5" w:rsidP="00232FB5" w:rsidRDefault="00232FB5" w14:paraId="4D93735A" w14:textId="77777777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Fits a straight line to the data.</w:t>
      </w:r>
    </w:p>
    <w:p w:rsidRPr="00E01351" w:rsidR="00232FB5" w:rsidP="00232FB5" w:rsidRDefault="00232FB5" w14:paraId="2CBD1C1D" w14:textId="77777777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Polynomial Regression (Degree 2)</w:t>
      </w:r>
      <w:r w:rsidRPr="00E01351">
        <w:rPr>
          <w:highlight w:val="green"/>
        </w:rPr>
        <w:t>:</w:t>
      </w:r>
    </w:p>
    <w:p w:rsidRPr="00E01351" w:rsidR="00232FB5" w:rsidP="00232FB5" w:rsidRDefault="00232FB5" w14:paraId="6DEC44E5" w14:textId="77777777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Transforms features to include polynomial terms of degree 2.</w:t>
      </w:r>
    </w:p>
    <w:p w:rsidRPr="00E01351" w:rsidR="00232FB5" w:rsidP="00232FB5" w:rsidRDefault="00232FB5" w14:paraId="1C1C0685" w14:textId="77777777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Ridge Regression</w:t>
      </w:r>
      <w:r w:rsidRPr="00E01351">
        <w:rPr>
          <w:highlight w:val="green"/>
        </w:rPr>
        <w:t>:</w:t>
      </w:r>
    </w:p>
    <w:p w:rsidRPr="00E01351" w:rsidR="00232FB5" w:rsidP="00232FB5" w:rsidRDefault="00232FB5" w14:paraId="7A32E392" w14:textId="77777777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Linear regression with L2 regularization to reduce overfitting.</w:t>
      </w:r>
    </w:p>
    <w:p w:rsidRPr="00E01351" w:rsidR="00232FB5" w:rsidP="00232FB5" w:rsidRDefault="00232FB5" w14:paraId="0D514E48" w14:textId="77777777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Lasso Regression</w:t>
      </w:r>
      <w:r w:rsidRPr="00E01351">
        <w:rPr>
          <w:highlight w:val="green"/>
        </w:rPr>
        <w:t>:</w:t>
      </w:r>
    </w:p>
    <w:p w:rsidRPr="00E01351" w:rsidR="00232FB5" w:rsidP="00232FB5" w:rsidRDefault="00232FB5" w14:paraId="0334C58D" w14:textId="77777777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Linear regression with L1 regularization for feature selection.</w:t>
      </w:r>
    </w:p>
    <w:p w:rsidRPr="00E01351" w:rsidR="00232FB5" w:rsidP="00232FB5" w:rsidRDefault="00232FB5" w14:paraId="1A8B57D7" w14:textId="77777777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Elastic Net Regression</w:t>
      </w:r>
      <w:r w:rsidRPr="00E01351">
        <w:rPr>
          <w:highlight w:val="green"/>
        </w:rPr>
        <w:t>:</w:t>
      </w:r>
    </w:p>
    <w:p w:rsidRPr="00E01351" w:rsidR="00232FB5" w:rsidP="68B5D729" w:rsidRDefault="00232FB5" w14:paraId="6EB58DA0" w14:textId="23158A1E">
      <w:pPr>
        <w:numPr>
          <w:ilvl w:val="3"/>
          <w:numId w:val="8"/>
        </w:numPr>
        <w:spacing w:before="100" w:beforeAutospacing="on" w:after="100" w:afterAutospacing="on"/>
        <w:rPr>
          <w:highlight w:val="green"/>
        </w:rPr>
      </w:pPr>
      <w:r w:rsidRPr="68B5D729" w:rsidR="00232FB5">
        <w:rPr>
          <w:highlight w:val="green"/>
        </w:rPr>
        <w:t>Combines L1 and L2 regularization.</w:t>
      </w:r>
    </w:p>
    <w:p w:rsidRPr="00E01351" w:rsidR="00232FB5" w:rsidP="00232FB5" w:rsidRDefault="00232FB5" w14:paraId="46071EA6" w14:textId="77777777">
      <w:pPr>
        <w:numPr>
          <w:ilvl w:val="0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Polynomial Features</w:t>
      </w:r>
      <w:r w:rsidRPr="00E01351">
        <w:rPr>
          <w:highlight w:val="green"/>
        </w:rPr>
        <w:t>:</w:t>
      </w:r>
    </w:p>
    <w:p w:rsidRPr="00E01351" w:rsidR="00232FB5" w:rsidP="00232FB5" w:rsidRDefault="00232FB5" w14:paraId="1A2F92F5" w14:textId="77777777">
      <w:pPr>
        <w:numPr>
          <w:ilvl w:val="1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For polynomial regression, the features are transformed to include polynomial terms using </w:t>
      </w:r>
      <w:proofErr w:type="spellStart"/>
      <w:r w:rsidRPr="00E01351">
        <w:rPr>
          <w:rStyle w:val="HTMLCode"/>
          <w:rFonts w:eastAsiaTheme="minorHAnsi"/>
          <w:highlight w:val="green"/>
        </w:rPr>
        <w:t>PolynomialFeatures</w:t>
      </w:r>
      <w:proofErr w:type="spellEnd"/>
      <w:r w:rsidRPr="00E01351">
        <w:rPr>
          <w:highlight w:val="green"/>
        </w:rPr>
        <w:t>.</w:t>
      </w:r>
    </w:p>
    <w:p w:rsidRPr="00E01351" w:rsidR="00232FB5" w:rsidP="00232FB5" w:rsidRDefault="00232FB5" w14:paraId="2E2593E0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5. Evaluating Models</w:t>
      </w:r>
    </w:p>
    <w:p w:rsidRPr="00E01351" w:rsidR="00232FB5" w:rsidP="00232FB5" w:rsidRDefault="00232FB5" w14:paraId="72A6CE2A" w14:textId="77777777">
      <w:pPr>
        <w:numPr>
          <w:ilvl w:val="0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Predictions</w:t>
      </w:r>
      <w:r w:rsidRPr="00E01351">
        <w:rPr>
          <w:highlight w:val="green"/>
        </w:rPr>
        <w:t>:</w:t>
      </w:r>
    </w:p>
    <w:p w:rsidRPr="00E01351" w:rsidR="00232FB5" w:rsidP="00232FB5" w:rsidRDefault="00232FB5" w14:paraId="044020A4" w14:textId="77777777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Each model predicts the target variable (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) for the test set.</w:t>
      </w:r>
    </w:p>
    <w:p w:rsidRPr="00E01351" w:rsidR="00232FB5" w:rsidP="00232FB5" w:rsidRDefault="00232FB5" w14:paraId="2B30DEF7" w14:textId="77777777">
      <w:pPr>
        <w:numPr>
          <w:ilvl w:val="0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Evaluation Metrics</w:t>
      </w:r>
      <w:r w:rsidRPr="00E01351">
        <w:rPr>
          <w:highlight w:val="green"/>
        </w:rPr>
        <w:t>:</w:t>
      </w:r>
    </w:p>
    <w:p w:rsidRPr="00E01351" w:rsidR="00232FB5" w:rsidP="00232FB5" w:rsidRDefault="00232FB5" w14:paraId="0CE663BA" w14:textId="77777777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Mean Squared Error (MSE)</w:t>
      </w:r>
      <w:r w:rsidRPr="00E01351">
        <w:rPr>
          <w:highlight w:val="green"/>
        </w:rPr>
        <w:t>:</w:t>
      </w:r>
    </w:p>
    <w:p w:rsidRPr="00E01351" w:rsidR="00232FB5" w:rsidP="00232FB5" w:rsidRDefault="00232FB5" w14:paraId="7D8CA0AC" w14:textId="77777777">
      <w:pPr>
        <w:numPr>
          <w:ilvl w:val="2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Measures the average squared difference between predicted and actual values.</w:t>
      </w:r>
    </w:p>
    <w:p w:rsidRPr="00E01351" w:rsidR="00232FB5" w:rsidP="00232FB5" w:rsidRDefault="00232FB5" w14:paraId="16FCD8FA" w14:textId="77777777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R-squared (R²)</w:t>
      </w:r>
      <w:r w:rsidRPr="00E01351">
        <w:rPr>
          <w:highlight w:val="green"/>
        </w:rPr>
        <w:t>:</w:t>
      </w:r>
    </w:p>
    <w:p w:rsidRPr="00E01351" w:rsidR="00232FB5" w:rsidP="00232FB5" w:rsidRDefault="00232FB5" w14:paraId="7D1CB746" w14:textId="77777777">
      <w:pPr>
        <w:numPr>
          <w:ilvl w:val="2"/>
          <w:numId w:val="9"/>
        </w:numPr>
        <w:spacing w:before="100" w:beforeAutospacing="1" w:after="100" w:afterAutospacing="1"/>
        <w:rPr>
          <w:highlight w:val="green"/>
        </w:rPr>
      </w:pPr>
      <w:proofErr w:type="gramStart"/>
      <w:r w:rsidRPr="00E01351">
        <w:rPr>
          <w:highlight w:val="green"/>
        </w:rPr>
        <w:t>Indicates</w:t>
      </w:r>
      <w:proofErr w:type="gramEnd"/>
      <w:r w:rsidRPr="00E01351">
        <w:rPr>
          <w:highlight w:val="green"/>
        </w:rPr>
        <w:t xml:space="preserve"> how well the model explains the variability of the target variable.</w:t>
      </w:r>
    </w:p>
    <w:p w:rsidRPr="00E01351" w:rsidR="00232FB5" w:rsidP="00232FB5" w:rsidRDefault="00232FB5" w14:paraId="51AFEB12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6. Selecting the Best Model</w:t>
      </w:r>
    </w:p>
    <w:p w:rsidRPr="00E01351" w:rsidR="00232FB5" w:rsidP="00232FB5" w:rsidRDefault="00232FB5" w14:paraId="64D9E814" w14:textId="77777777">
      <w:pPr>
        <w:numPr>
          <w:ilvl w:val="0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Comparison Table</w:t>
      </w:r>
      <w:r w:rsidRPr="00E01351">
        <w:rPr>
          <w:highlight w:val="green"/>
        </w:rPr>
        <w:t>:</w:t>
      </w:r>
    </w:p>
    <w:p w:rsidRPr="00E01351" w:rsidR="00232FB5" w:rsidP="00232FB5" w:rsidRDefault="00232FB5" w14:paraId="16A93F9A" w14:textId="77777777">
      <w:pPr>
        <w:numPr>
          <w:ilvl w:val="1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A </w:t>
      </w:r>
      <w:proofErr w:type="spellStart"/>
      <w:r w:rsidRPr="00E01351">
        <w:rPr>
          <w:highlight w:val="green"/>
        </w:rPr>
        <w:t>DataFrame</w:t>
      </w:r>
      <w:proofErr w:type="spellEnd"/>
      <w:r w:rsidRPr="00E01351">
        <w:rPr>
          <w:highlight w:val="green"/>
        </w:rPr>
        <w:t xml:space="preserve"> is created to compare all models based on MSE and R².</w:t>
      </w:r>
    </w:p>
    <w:p w:rsidRPr="00E01351" w:rsidR="00232FB5" w:rsidP="00232FB5" w:rsidRDefault="00232FB5" w14:paraId="75F9C5D8" w14:textId="77777777">
      <w:pPr>
        <w:numPr>
          <w:ilvl w:val="0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Best-Fit Model</w:t>
      </w:r>
      <w:r w:rsidRPr="00E01351">
        <w:rPr>
          <w:highlight w:val="green"/>
        </w:rPr>
        <w:t>:</w:t>
      </w:r>
    </w:p>
    <w:p w:rsidRPr="00E01351" w:rsidR="00232FB5" w:rsidP="00232FB5" w:rsidRDefault="00232FB5" w14:paraId="0A27D394" w14:textId="77777777">
      <w:pPr>
        <w:numPr>
          <w:ilvl w:val="1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The model with the highest R² value is selected as the best-fit model.</w:t>
      </w:r>
    </w:p>
    <w:p w:rsidRPr="00E01351" w:rsidR="00232FB5" w:rsidP="00232FB5" w:rsidRDefault="00232FB5" w14:paraId="34EC7BA8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7. Printing the Regression Equation</w:t>
      </w:r>
    </w:p>
    <w:p w:rsidRPr="00E01351" w:rsidR="00232FB5" w:rsidP="00232FB5" w:rsidRDefault="00232FB5" w14:paraId="6F5099EB" w14:textId="77777777">
      <w:pPr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For Polynomial Regression</w:t>
      </w:r>
      <w:r w:rsidRPr="00E01351">
        <w:rPr>
          <w:highlight w:val="green"/>
        </w:rPr>
        <w:t>:</w:t>
      </w:r>
    </w:p>
    <w:p w:rsidRPr="00E01351" w:rsidR="00232FB5" w:rsidP="00232FB5" w:rsidRDefault="00232FB5" w14:paraId="022DCDED" w14:textId="77777777">
      <w:pPr>
        <w:numPr>
          <w:ilvl w:val="1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Coefficients and </w:t>
      </w:r>
      <w:proofErr w:type="gramStart"/>
      <w:r w:rsidRPr="00E01351">
        <w:rPr>
          <w:highlight w:val="green"/>
        </w:rPr>
        <w:t>intercept</w:t>
      </w:r>
      <w:proofErr w:type="gramEnd"/>
      <w:r w:rsidRPr="00E01351">
        <w:rPr>
          <w:highlight w:val="green"/>
        </w:rPr>
        <w:t xml:space="preserve"> are used to construct the regression equation, including polynomial terms.</w:t>
      </w:r>
    </w:p>
    <w:p w:rsidRPr="00E01351" w:rsidR="00232FB5" w:rsidP="00232FB5" w:rsidRDefault="00232FB5" w14:paraId="3241B2D3" w14:textId="77777777">
      <w:pPr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For Other Models</w:t>
      </w:r>
      <w:r w:rsidRPr="00E01351">
        <w:rPr>
          <w:highlight w:val="green"/>
        </w:rPr>
        <w:t>:</w:t>
      </w:r>
    </w:p>
    <w:p w:rsidRPr="00E01351" w:rsidR="00232FB5" w:rsidP="00232FB5" w:rsidRDefault="00232FB5" w14:paraId="1D760533" w14:textId="77777777">
      <w:pPr>
        <w:numPr>
          <w:ilvl w:val="1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Coefficients of the linear terms and the intercept are printed.</w:t>
      </w:r>
    </w:p>
    <w:p w:rsidRPr="00E01351" w:rsidR="00232FB5" w:rsidP="00232FB5" w:rsidRDefault="00232FB5" w14:paraId="53B23704" w14:textId="77777777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8. Visualization</w:t>
      </w:r>
    </w:p>
    <w:p w:rsidRPr="00E01351" w:rsidR="00232FB5" w:rsidP="00232FB5" w:rsidRDefault="00232FB5" w14:paraId="76F564D9" w14:textId="77777777">
      <w:pPr>
        <w:numPr>
          <w:ilvl w:val="0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Observed vs. Predicted Values</w:t>
      </w:r>
      <w:r w:rsidRPr="00E01351">
        <w:rPr>
          <w:highlight w:val="green"/>
        </w:rPr>
        <w:t>:</w:t>
      </w:r>
    </w:p>
    <w:p w:rsidRPr="00E01351" w:rsidR="00232FB5" w:rsidP="00232FB5" w:rsidRDefault="00232FB5" w14:paraId="3F2AD537" w14:textId="77777777">
      <w:pPr>
        <w:numPr>
          <w:ilvl w:val="1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A scatter plot compares observed values (</w:t>
      </w:r>
      <w:proofErr w:type="spellStart"/>
      <w:r w:rsidRPr="00E01351">
        <w:rPr>
          <w:rStyle w:val="HTMLCode"/>
          <w:rFonts w:eastAsiaTheme="minorHAnsi"/>
          <w:highlight w:val="green"/>
        </w:rPr>
        <w:t>y_test</w:t>
      </w:r>
      <w:proofErr w:type="spellEnd"/>
      <w:r w:rsidRPr="00E01351">
        <w:rPr>
          <w:highlight w:val="green"/>
        </w:rPr>
        <w:t>) to predicted values from the best-fit model.</w:t>
      </w:r>
    </w:p>
    <w:p w:rsidRPr="00E01351" w:rsidR="00232FB5" w:rsidP="00232FB5" w:rsidRDefault="00232FB5" w14:paraId="69426689" w14:textId="77777777">
      <w:pPr>
        <w:numPr>
          <w:ilvl w:val="1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A red diagonal line represents perfect predictions.</w:t>
      </w:r>
    </w:p>
    <w:p w:rsidR="00232FB5" w:rsidP="00232FB5" w:rsidRDefault="00232FB5" w14:paraId="33648184" w14:textId="32FD8E9B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Deriving the Regression Equation</w:t>
      </w: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the Dataset</w:t>
      </w:r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(1 point)</w:t>
      </w:r>
    </w:p>
    <w:p w:rsidRPr="007B3CD0" w:rsidR="00232FB5" w:rsidP="00232FB5" w:rsidRDefault="00232FB5" w14:paraId="31C98670" w14:textId="77777777">
      <w:pPr>
        <w:pStyle w:val="HintText"/>
      </w:pPr>
      <w:r w:rsidRPr="00DC7628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proofErr w:type="spellStart"/>
      <w:r>
        <w:rPr>
          <w:iCs/>
          <w:highlight w:val="green"/>
        </w:rPr>
        <w:t>Dervie</w:t>
      </w:r>
      <w:proofErr w:type="spellEnd"/>
      <w:r>
        <w:rPr>
          <w:iCs/>
          <w:highlight w:val="green"/>
        </w:rPr>
        <w:t xml:space="preserve"> the regression equation based on best fit model of the above from the intercept and </w:t>
      </w:r>
      <w:proofErr w:type="spellStart"/>
      <w:proofErr w:type="gramStart"/>
      <w:r>
        <w:rPr>
          <w:iCs/>
          <w:highlight w:val="green"/>
        </w:rPr>
        <w:t>coefficient.</w:t>
      </w:r>
      <w:r w:rsidRPr="003D2185">
        <w:rPr>
          <w:iCs/>
          <w:highlight w:val="green"/>
        </w:rPr>
        <w:t>.</w:t>
      </w:r>
      <w:proofErr w:type="gramEnd"/>
      <w:r>
        <w:rPr>
          <w:iCs/>
          <w:highlight w:val="green"/>
        </w:rPr>
        <w:t>Choose</w:t>
      </w:r>
      <w:proofErr w:type="spellEnd"/>
      <w:r>
        <w:rPr>
          <w:iCs/>
          <w:highlight w:val="green"/>
        </w:rPr>
        <w:t xml:space="preserve"> 5 records from the dataset randomly and substitute the values in the regression equation to obtain the predicted target(dependent) variables. Then plot the scatter plot using pen and paper for the </w:t>
      </w:r>
      <w:proofErr w:type="gramStart"/>
      <w:r>
        <w:rPr>
          <w:iCs/>
          <w:highlight w:val="green"/>
        </w:rPr>
        <w:t>observed(</w:t>
      </w:r>
      <w:proofErr w:type="gramEnd"/>
      <w:r>
        <w:rPr>
          <w:iCs/>
          <w:highlight w:val="green"/>
        </w:rPr>
        <w:t>target variable value from the dataset) vs predicted values [Note: Python Program should not be used here. Scan the graph from the paper and paste here]</w:t>
      </w:r>
      <w:r w:rsidRPr="00832703">
        <w:rPr>
          <w:highlight w:val="green"/>
        </w:rPr>
        <w:t>&gt;&gt;</w:t>
      </w:r>
    </w:p>
    <w:p w:rsidRPr="009D4E4B" w:rsidR="00232FB5" w:rsidP="00232FB5" w:rsidRDefault="00232FB5" w14:paraId="1B37363B" w14:textId="77777777">
      <w:pPr>
        <w:rPr>
          <w:rFonts w:cstheme="minorHAnsi"/>
        </w:rPr>
      </w:pPr>
    </w:p>
    <w:p w:rsidR="0081652B" w:rsidRDefault="00F869C7" w14:paraId="00784FC5" w14:textId="22E8846C">
      <w:pPr>
        <w:rPr>
          <w:rStyle w:val="Emphasis"/>
        </w:rPr>
      </w:pPr>
      <w:r w:rsidRPr="00F869C7">
        <w:rPr>
          <w:rStyle w:val="Emphasis"/>
          <w:color w:val="EE0000"/>
        </w:rPr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  <w:r w:rsidR="0081652B">
        <w:rPr>
          <w:rStyle w:val="Emphasis"/>
        </w:rPr>
        <w:br w:type="page"/>
      </w:r>
    </w:p>
    <w:p w:rsidR="0081652B" w:rsidP="0081652B" w:rsidRDefault="0081652B" w14:paraId="53B6F0AD" w14:textId="0EC90119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lastRenderedPageBreak/>
        <w:t>Classification Model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(8 Points)</w:t>
      </w:r>
    </w:p>
    <w:p w:rsidR="0081652B" w:rsidP="0081652B" w:rsidRDefault="0081652B" w14:paraId="2C3C0DC4" w14:textId="77777777"/>
    <w:p w:rsidR="0081652B" w:rsidP="0081652B" w:rsidRDefault="0081652B" w14:paraId="16E8E7C8" w14:textId="2FC2AF85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</w:pPr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Classifying the dataset based on the target variable</w:t>
      </w:r>
      <w:r w:rsidR="0044721A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(1 Point)</w:t>
      </w:r>
    </w:p>
    <w:p w:rsidR="0081652B" w:rsidP="0081652B" w:rsidRDefault="0081652B" w14:paraId="00109364" w14:textId="77777777">
      <w:pPr>
        <w:pStyle w:val="HintText"/>
        <w:rPr>
          <w:rFonts w:ascii="Times New Roman" w:hAnsi="Times New Roman" w:eastAsia="Times New Roman" w:cs="Times New Roman"/>
        </w:rPr>
      </w:pPr>
    </w:p>
    <w:p w:rsidR="0081652B" w:rsidP="0081652B" w:rsidRDefault="0081652B" w14:paraId="16F30B7E" w14:textId="77777777">
      <w:pPr>
        <w:pStyle w:val="HintText"/>
        <w:rPr>
          <w:highlight w:val="green"/>
        </w:rPr>
      </w:pPr>
      <w:r>
        <w:rPr>
          <w:highlight w:val="green"/>
        </w:rPr>
        <w:t>&lt;&lt;</w:t>
      </w:r>
      <w:r w:rsidRPr="00C2634F">
        <w:rPr>
          <w:highlight w:val="green"/>
        </w:rPr>
        <w:t>Define the target variable as a categorical value based on a criterion.</w:t>
      </w:r>
      <w:r>
        <w:rPr>
          <w:highlight w:val="green"/>
        </w:rPr>
        <w:t>&gt;&gt;</w:t>
      </w:r>
    </w:p>
    <w:p w:rsidR="0081652B" w:rsidP="0081652B" w:rsidRDefault="0081652B" w14:paraId="050CA20B" w14:textId="77777777">
      <w:pPr>
        <w:pStyle w:val="HintText"/>
        <w:rPr>
          <w:highlight w:val="green"/>
        </w:rPr>
      </w:pPr>
    </w:p>
    <w:p w:rsidRPr="00C2634F" w:rsidR="0081652B" w:rsidP="0081652B" w:rsidRDefault="0081652B" w14:paraId="50B122C8" w14:textId="77777777">
      <w:pPr>
        <w:pStyle w:val="HintText"/>
        <w:rPr>
          <w:highlight w:val="green"/>
        </w:rPr>
      </w:pPr>
    </w:p>
    <w:p w:rsidR="0081652B" w:rsidP="0081652B" w:rsidRDefault="0081652B" w14:paraId="36902F70" w14:textId="77777777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</w:p>
    <w:p w:rsidR="0081652B" w:rsidP="0081652B" w:rsidRDefault="0081652B" w14:paraId="5478A8B6" w14:textId="344CA509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</w:pPr>
      <w:proofErr w:type="spellStart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Bulding</w:t>
      </w:r>
      <w:proofErr w:type="spellEnd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classification models</w:t>
      </w:r>
      <w:r w:rsidR="0044721A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(</w:t>
      </w:r>
      <w:r w:rsidR="00451D0D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6 Points)</w:t>
      </w:r>
    </w:p>
    <w:p w:rsidR="0081652B" w:rsidP="0081652B" w:rsidRDefault="0081652B" w14:paraId="33ED43D5" w14:textId="77777777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61370C">
        <w:rPr>
          <w:iCs/>
          <w:highlight w:val="green"/>
          <w:lang w:val="en-AE"/>
        </w:rPr>
        <w:t xml:space="preserve">Implement and compare classification models such as Logistic Regression, K-Nearest </w:t>
      </w:r>
      <w:proofErr w:type="spellStart"/>
      <w:r w:rsidRPr="0061370C">
        <w:rPr>
          <w:iCs/>
          <w:highlight w:val="green"/>
          <w:lang w:val="en-AE"/>
        </w:rPr>
        <w:t>Neighbors</w:t>
      </w:r>
      <w:proofErr w:type="spellEnd"/>
      <w:r w:rsidRPr="0061370C">
        <w:rPr>
          <w:iCs/>
          <w:highlight w:val="green"/>
          <w:lang w:val="en-AE"/>
        </w:rPr>
        <w:t xml:space="preserve"> (KNN), Support Vector Machines (SVM), Decision Trees, and Random Forest. Evaluate model performance using metrics like accuracy, precision, recall, and F1-score. Select the best</w:t>
      </w:r>
      <w:r>
        <w:rPr>
          <w:iCs/>
          <w:highlight w:val="green"/>
          <w:lang w:val="en-AE"/>
        </w:rPr>
        <w:t xml:space="preserve"> </w:t>
      </w:r>
      <w:proofErr w:type="spellStart"/>
      <w:r>
        <w:rPr>
          <w:iCs/>
          <w:highlight w:val="green"/>
          <w:lang w:val="en-AE"/>
        </w:rPr>
        <w:t>clssifier</w:t>
      </w:r>
      <w:proofErr w:type="spellEnd"/>
      <w:r w:rsidRPr="0061370C">
        <w:rPr>
          <w:iCs/>
          <w:highlight w:val="green"/>
          <w:lang w:val="en-AE"/>
        </w:rPr>
        <w:t xml:space="preserve"> based on these metrics. Print the evaluation metrics for each model and determine the </w:t>
      </w:r>
      <w:r>
        <w:rPr>
          <w:iCs/>
          <w:highlight w:val="green"/>
          <w:lang w:val="en-AE"/>
        </w:rPr>
        <w:t>best-fit</w:t>
      </w:r>
      <w:r w:rsidRPr="0061370C">
        <w:rPr>
          <w:iCs/>
          <w:highlight w:val="green"/>
          <w:lang w:val="en-AE"/>
        </w:rPr>
        <w:t xml:space="preserve"> model. </w:t>
      </w:r>
      <w:r>
        <w:rPr>
          <w:iCs/>
          <w:highlight w:val="green"/>
          <w:lang w:val="en-AE"/>
        </w:rPr>
        <w:t xml:space="preserve">Your program output should be </w:t>
      </w:r>
      <w:proofErr w:type="gramStart"/>
      <w:r>
        <w:rPr>
          <w:iCs/>
          <w:highlight w:val="green"/>
          <w:lang w:val="en-AE"/>
        </w:rPr>
        <w:t>similar to</w:t>
      </w:r>
      <w:proofErr w:type="gramEnd"/>
      <w:r>
        <w:rPr>
          <w:iCs/>
          <w:highlight w:val="green"/>
          <w:lang w:val="en-AE"/>
        </w:rPr>
        <w:t xml:space="preserve"> the following output</w:t>
      </w:r>
      <w:r w:rsidRPr="0061370C">
        <w:rPr>
          <w:iCs/>
          <w:highlight w:val="green"/>
          <w:lang w:val="en-AE"/>
        </w:rPr>
        <w:t>.</w:t>
      </w:r>
      <w:r w:rsidRPr="00832703">
        <w:rPr>
          <w:highlight w:val="green"/>
        </w:rPr>
        <w:t>&gt;&gt;</w:t>
      </w:r>
    </w:p>
    <w:p w:rsidR="0081652B" w:rsidP="0081652B" w:rsidRDefault="0081652B" w14:paraId="30500391" w14:textId="77777777">
      <w:pPr>
        <w:pStyle w:val="HintText"/>
      </w:pPr>
      <w:r>
        <w:rPr>
          <w:noProof/>
        </w:rPr>
        <w:drawing>
          <wp:inline distT="0" distB="0" distL="0" distR="0" wp14:anchorId="5A73C0DA" wp14:editId="25BA56A5">
            <wp:extent cx="4232910" cy="1855893"/>
            <wp:effectExtent l="0" t="0" r="0" b="0"/>
            <wp:docPr id="3373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663" cy="186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52B" w:rsidP="0081652B" w:rsidRDefault="0081652B" w14:paraId="08A5AC91" w14:textId="77777777">
      <w:pPr>
        <w:pStyle w:val="HintText"/>
      </w:pPr>
    </w:p>
    <w:p w:rsidR="0081652B" w:rsidP="0081652B" w:rsidRDefault="0081652B" w14:paraId="56D9F6D0" w14:textId="77777777">
      <w:pPr>
        <w:rPr>
          <w:rFonts w:cstheme="minorHAnsi"/>
        </w:rPr>
      </w:pPr>
    </w:p>
    <w:p w:rsidR="0081652B" w:rsidP="0081652B" w:rsidRDefault="0081652B" w14:paraId="02DE75FD" w14:textId="56726CCA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  <w:highlight w:val="green"/>
        </w:rPr>
      </w:pPr>
      <w:proofErr w:type="gramStart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No of</w:t>
      </w:r>
      <w:proofErr w:type="gramEnd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elements on the target variable</w:t>
      </w:r>
      <w:r w:rsidR="00451D0D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 (1 Point)</w:t>
      </w:r>
    </w:p>
    <w:p w:rsidR="0081652B" w:rsidP="0081652B" w:rsidRDefault="0081652B" w14:paraId="2B611805" w14:textId="77777777">
      <w:pPr>
        <w:pStyle w:val="HintText"/>
        <w:rPr>
          <w:rFonts w:ascii="Times New Roman" w:hAnsi="Times New Roman" w:eastAsia="Times New Roman" w:cs="Times New Roman"/>
        </w:rPr>
      </w:pPr>
    </w:p>
    <w:p w:rsidR="0081652B" w:rsidP="0081652B" w:rsidRDefault="0081652B" w14:paraId="46E338A2" w14:textId="77777777">
      <w:pPr>
        <w:pStyle w:val="HintText"/>
        <w:rPr>
          <w:highlight w:val="green"/>
        </w:rPr>
      </w:pPr>
      <w:r>
        <w:rPr>
          <w:highlight w:val="green"/>
        </w:rPr>
        <w:t>&lt;&lt; Find the number of elements in each category based on best-fit classifier</w:t>
      </w:r>
      <w:r w:rsidRPr="00C2634F">
        <w:rPr>
          <w:highlight w:val="green"/>
        </w:rPr>
        <w:t>.</w:t>
      </w:r>
      <w:r>
        <w:rPr>
          <w:highlight w:val="green"/>
        </w:rPr>
        <w:t>&gt;&gt;</w:t>
      </w:r>
    </w:p>
    <w:p w:rsidR="0081652B" w:rsidP="0081652B" w:rsidRDefault="0081652B" w14:paraId="16006DE7" w14:textId="77777777">
      <w:pPr>
        <w:rPr>
          <w:rFonts w:cstheme="minorHAnsi"/>
        </w:rPr>
      </w:pPr>
    </w:p>
    <w:p w:rsidRPr="00F869C7" w:rsidR="00F869C7" w:rsidP="0081652B" w:rsidRDefault="00F869C7" w14:paraId="5BCACA46" w14:textId="601DE8DA">
      <w:pPr>
        <w:rPr>
          <w:rFonts w:cstheme="minorHAnsi"/>
          <w:color w:val="EE0000"/>
        </w:rPr>
      </w:pPr>
      <w:r w:rsidRPr="00F869C7">
        <w:rPr>
          <w:rFonts w:cstheme="minorHAnsi"/>
          <w:color w:val="EE0000"/>
        </w:rPr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</w:p>
    <w:p w:rsidR="0081652B" w:rsidP="0081652B" w:rsidRDefault="0081652B" w14:paraId="29850299" w14:textId="5D1D54B4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Cluster Analysis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(5 Points)</w:t>
      </w:r>
    </w:p>
    <w:p w:rsidR="0081652B" w:rsidP="0081652B" w:rsidRDefault="0081652B" w14:paraId="6EC16C97" w14:textId="041C3032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Building the Cluster </w:t>
      </w:r>
      <w:proofErr w:type="gramStart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Analysis</w:t>
      </w:r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</w:t>
      </w:r>
      <w:proofErr w:type="gramEnd"/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3 Points)</w:t>
      </w:r>
    </w:p>
    <w:p w:rsidR="0081652B" w:rsidP="165B0EDB" w:rsidRDefault="0081652B" w14:paraId="0D6FC1DD" w14:textId="77777777">
      <w:pPr>
        <w:rPr>
          <w:highlight w:val="green"/>
          <w:lang w:val="en-US"/>
        </w:rPr>
      </w:pPr>
      <w:r w:rsidRPr="165B0EDB" w:rsidR="0081652B">
        <w:rPr>
          <w:highlight w:val="green"/>
          <w:lang w:val="en-US"/>
        </w:rPr>
        <w:t>Perform K-means</w:t>
      </w:r>
      <w:r w:rsidRPr="165B0EDB" w:rsidR="0081652B">
        <w:rPr>
          <w:highlight w:val="green"/>
          <w:lang w:val="en-US"/>
        </w:rPr>
        <w:t xml:space="preserve">/ </w:t>
      </w:r>
      <w:r w:rsidRPr="165B0EDB" w:rsidR="0081652B">
        <w:rPr>
          <w:highlight w:val="green"/>
          <w:lang w:val="en-US"/>
        </w:rPr>
        <w:t>hierarchial</w:t>
      </w:r>
      <w:r w:rsidRPr="165B0EDB" w:rsidR="0081652B">
        <w:rPr>
          <w:highlight w:val="green"/>
          <w:lang w:val="en-US"/>
        </w:rPr>
        <w:t xml:space="preserve"> clustering analysis on the dataset using </w:t>
      </w:r>
      <w:r w:rsidRPr="165B0EDB" w:rsidR="0081652B">
        <w:rPr>
          <w:highlight w:val="green"/>
          <w:lang w:val="en-US"/>
        </w:rPr>
        <w:t>chosen</w:t>
      </w:r>
      <w:r w:rsidRPr="165B0EDB" w:rsidR="0081652B">
        <w:rPr>
          <w:highlight w:val="green"/>
          <w:lang w:val="en-US"/>
        </w:rPr>
        <w:t xml:space="preserve"> features. </w:t>
      </w:r>
      <w:r w:rsidRPr="165B0EDB" w:rsidR="0081652B">
        <w:rPr>
          <w:highlight w:val="green"/>
          <w:lang w:val="en-US"/>
        </w:rPr>
        <w:t>Determine</w:t>
      </w:r>
      <w:r w:rsidRPr="165B0EDB" w:rsidR="0081652B">
        <w:rPr>
          <w:highlight w:val="green"/>
          <w:lang w:val="en-US"/>
        </w:rPr>
        <w:t xml:space="preserve"> the </w:t>
      </w:r>
      <w:r w:rsidRPr="165B0EDB" w:rsidR="0081652B">
        <w:rPr>
          <w:highlight w:val="green"/>
          <w:lang w:val="en-US"/>
        </w:rPr>
        <w:t>optimal</w:t>
      </w:r>
      <w:r w:rsidRPr="165B0EDB" w:rsidR="0081652B">
        <w:rPr>
          <w:highlight w:val="green"/>
          <w:lang w:val="en-US"/>
        </w:rPr>
        <w:t xml:space="preserve"> number of clusters. Visualize the clustered data </w:t>
      </w:r>
      <w:r w:rsidRPr="165B0EDB" w:rsidR="0081652B">
        <w:rPr>
          <w:highlight w:val="green"/>
          <w:lang w:val="en-US"/>
        </w:rPr>
        <w:t xml:space="preserve">to </w:t>
      </w:r>
      <w:r w:rsidRPr="165B0EDB" w:rsidR="0081652B">
        <w:rPr>
          <w:highlight w:val="green"/>
          <w:lang w:val="en-US"/>
        </w:rPr>
        <w:t xml:space="preserve">understand how </w:t>
      </w:r>
      <w:r w:rsidRPr="165B0EDB" w:rsidR="0081652B">
        <w:rPr>
          <w:highlight w:val="green"/>
          <w:lang w:val="en-US"/>
        </w:rPr>
        <w:t>dataset</w:t>
      </w:r>
      <w:r w:rsidRPr="165B0EDB" w:rsidR="0081652B">
        <w:rPr>
          <w:highlight w:val="green"/>
          <w:lang w:val="en-US"/>
        </w:rPr>
        <w:t xml:space="preserve"> </w:t>
      </w:r>
      <w:r w:rsidRPr="165B0EDB" w:rsidR="0081652B">
        <w:rPr>
          <w:highlight w:val="green"/>
          <w:lang w:val="en-US"/>
        </w:rPr>
        <w:t>are</w:t>
      </w:r>
      <w:r w:rsidRPr="165B0EDB" w:rsidR="0081652B">
        <w:rPr>
          <w:highlight w:val="green"/>
          <w:lang w:val="en-US"/>
        </w:rPr>
        <w:t xml:space="preserve"> grouped.</w:t>
      </w:r>
    </w:p>
    <w:p w:rsidR="0081652B" w:rsidP="0081652B" w:rsidRDefault="0081652B" w14:paraId="136CE912" w14:textId="77777777">
      <w:pPr>
        <w:rPr>
          <w:highlight w:val="green"/>
          <w:lang w:val="en-AE"/>
        </w:rPr>
      </w:pPr>
    </w:p>
    <w:p w:rsidR="0081652B" w:rsidP="0081652B" w:rsidRDefault="0081652B" w14:paraId="54360A57" w14:textId="715BDBBA">
      <w:pPr>
        <w:pStyle w:val="HintText"/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</w:pPr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 xml:space="preserve">Strategy </w:t>
      </w:r>
      <w:proofErr w:type="gramStart"/>
      <w:r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Formulation</w:t>
      </w:r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(</w:t>
      </w:r>
      <w:proofErr w:type="gramEnd"/>
      <w:r w:rsidR="006E2089">
        <w:rPr>
          <w:rFonts w:asciiTheme="majorHAnsi" w:hAnsiTheme="majorHAnsi" w:eastAsiaTheme="majorEastAsia" w:cstheme="majorBidi"/>
          <w:color w:val="001A74" w:themeColor="accent1" w:themeShade="BF"/>
          <w:sz w:val="26"/>
          <w:szCs w:val="26"/>
        </w:rPr>
        <w:t>2 Points)</w:t>
      </w:r>
    </w:p>
    <w:p w:rsidR="0081652B" w:rsidP="165B0EDB" w:rsidRDefault="0081652B" w14:paraId="38378B4A" w14:textId="77777777">
      <w:pPr>
        <w:rPr>
          <w:highlight w:val="green"/>
          <w:lang w:val="en-US"/>
        </w:rPr>
      </w:pPr>
      <w:r w:rsidRPr="165B0EDB" w:rsidR="0081652B">
        <w:rPr>
          <w:highlight w:val="green"/>
          <w:lang w:val="en-US"/>
        </w:rPr>
        <w:t xml:space="preserve">Based on the clustered data, </w:t>
      </w:r>
      <w:r w:rsidRPr="165B0EDB" w:rsidR="0081652B">
        <w:rPr>
          <w:highlight w:val="green"/>
          <w:lang w:val="en-US"/>
        </w:rPr>
        <w:t>analyse</w:t>
      </w:r>
      <w:r w:rsidRPr="165B0EDB" w:rsidR="0081652B">
        <w:rPr>
          <w:highlight w:val="green"/>
          <w:lang w:val="en-US"/>
        </w:rPr>
        <w:t xml:space="preserve"> each </w:t>
      </w:r>
      <w:r w:rsidRPr="165B0EDB" w:rsidR="0081652B">
        <w:rPr>
          <w:highlight w:val="green"/>
          <w:lang w:val="en-US"/>
        </w:rPr>
        <w:t>cluster  and</w:t>
      </w:r>
      <w:r w:rsidRPr="165B0EDB" w:rsidR="0081652B">
        <w:rPr>
          <w:highlight w:val="green"/>
          <w:lang w:val="en-US"/>
        </w:rPr>
        <w:t xml:space="preserve"> specify the strategy for each cluster</w:t>
      </w:r>
      <w:r w:rsidRPr="165B0EDB" w:rsidR="0081652B">
        <w:rPr>
          <w:highlight w:val="green"/>
          <w:lang w:val="en-US"/>
        </w:rPr>
        <w:t>.</w:t>
      </w:r>
    </w:p>
    <w:p w:rsidRPr="002844E2" w:rsidR="0081652B" w:rsidP="0081652B" w:rsidRDefault="0081652B" w14:paraId="45E76E00" w14:textId="77777777">
      <w:pPr>
        <w:rPr>
          <w:highlight w:val="green"/>
          <w:lang w:val="en-AE"/>
        </w:rPr>
      </w:pPr>
    </w:p>
    <w:p w:rsidRPr="00F869C7" w:rsidR="000979E7" w:rsidP="00356C86" w:rsidRDefault="00F869C7" w14:paraId="4BE60E14" w14:textId="10356274">
      <w:pPr>
        <w:rPr>
          <w:color w:val="EE0000"/>
        </w:rPr>
      </w:pPr>
      <w:r w:rsidRPr="00F869C7">
        <w:rPr>
          <w:rStyle w:val="Emphasis"/>
          <w:color w:val="EE0000"/>
          <w:lang w:val="en-AE"/>
        </w:rPr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</w:p>
    <w:p w:rsidRPr="0081652B" w:rsidR="00F869C7" w:rsidP="00356C86" w:rsidRDefault="00F869C7" w14:paraId="1CD0507A" w14:textId="77777777">
      <w:pPr>
        <w:rPr>
          <w:rStyle w:val="Emphasis"/>
          <w:lang w:val="en-AE"/>
        </w:rPr>
      </w:pPr>
    </w:p>
    <w:p w:rsidRPr="009D4E4B" w:rsidR="00AE6898" w:rsidP="002C25E3" w:rsidRDefault="00222206" w14:paraId="0138F482" w14:textId="3672261D">
      <w:pPr>
        <w:rPr>
          <w:rFonts w:cstheme="minorHAnsi"/>
          <w:color w:val="262626" w:themeColor="text1" w:themeTint="D9"/>
        </w:rPr>
      </w:pPr>
      <w:r w:rsidRPr="00FD6E19">
        <w:rPr>
          <w:rStyle w:val="Emphasis"/>
        </w:rPr>
        <w:t>End of Documentation.</w:t>
      </w:r>
    </w:p>
    <w:sectPr w:rsidRPr="009D4E4B" w:rsidR="00AE6898" w:rsidSect="006B1758">
      <w:headerReference w:type="default" r:id="rId11"/>
      <w:footerReference w:type="default" r:id="rId12"/>
      <w:pgSz w:w="11900" w:h="16840" w:orient="portrait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0A5A" w:rsidP="00244E19" w:rsidRDefault="00F10A5A" w14:paraId="632EDB42" w14:textId="77777777">
      <w:r>
        <w:separator/>
      </w:r>
    </w:p>
  </w:endnote>
  <w:endnote w:type="continuationSeparator" w:id="0">
    <w:p w:rsidR="00F10A5A" w:rsidP="00244E19" w:rsidRDefault="00F10A5A" w14:paraId="3273B7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4E4B" w:rsidR="009D4E4B" w:rsidRDefault="009D4E4B" w14:paraId="2F499AED" w14:textId="77F6E5B0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0A5A" w:rsidP="00244E19" w:rsidRDefault="00F10A5A" w14:paraId="5FF65D06" w14:textId="77777777">
      <w:r>
        <w:separator/>
      </w:r>
    </w:p>
  </w:footnote>
  <w:footnote w:type="continuationSeparator" w:id="0">
    <w:p w:rsidR="00F10A5A" w:rsidP="00244E19" w:rsidRDefault="00F10A5A" w14:paraId="191CE58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244E19" w:rsidRDefault="00244E19" w14:paraId="44180CE4" w14:textId="77777777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754256">
    <w:abstractNumId w:val="11"/>
  </w:num>
  <w:num w:numId="2" w16cid:durableId="254557701">
    <w:abstractNumId w:val="0"/>
  </w:num>
  <w:num w:numId="3" w16cid:durableId="1557427117">
    <w:abstractNumId w:val="2"/>
  </w:num>
  <w:num w:numId="4" w16cid:durableId="390545116">
    <w:abstractNumId w:val="5"/>
  </w:num>
  <w:num w:numId="5" w16cid:durableId="1942103398">
    <w:abstractNumId w:val="6"/>
  </w:num>
  <w:num w:numId="6" w16cid:durableId="1166477760">
    <w:abstractNumId w:val="8"/>
  </w:num>
  <w:num w:numId="7" w16cid:durableId="1623727391">
    <w:abstractNumId w:val="7"/>
  </w:num>
  <w:num w:numId="8" w16cid:durableId="303434203">
    <w:abstractNumId w:val="9"/>
  </w:num>
  <w:num w:numId="9" w16cid:durableId="1423987658">
    <w:abstractNumId w:val="3"/>
  </w:num>
  <w:num w:numId="10" w16cid:durableId="940381008">
    <w:abstractNumId w:val="4"/>
  </w:num>
  <w:num w:numId="11" w16cid:durableId="109594754">
    <w:abstractNumId w:val="1"/>
  </w:num>
  <w:num w:numId="12" w16cid:durableId="93944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hideSpellingErrors/>
  <w:hideGrammaticalErrors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772DC"/>
    <w:rsid w:val="000979E7"/>
    <w:rsid w:val="000A7215"/>
    <w:rsid w:val="000B7478"/>
    <w:rsid w:val="000C6A89"/>
    <w:rsid w:val="000E05B7"/>
    <w:rsid w:val="00152ECB"/>
    <w:rsid w:val="00170ED7"/>
    <w:rsid w:val="001733A4"/>
    <w:rsid w:val="0017662E"/>
    <w:rsid w:val="001C408E"/>
    <w:rsid w:val="001E37A9"/>
    <w:rsid w:val="001E6C10"/>
    <w:rsid w:val="00200D6A"/>
    <w:rsid w:val="00213997"/>
    <w:rsid w:val="00222206"/>
    <w:rsid w:val="00232FB5"/>
    <w:rsid w:val="00244E19"/>
    <w:rsid w:val="00245235"/>
    <w:rsid w:val="00292B47"/>
    <w:rsid w:val="00292E9E"/>
    <w:rsid w:val="002B1C6F"/>
    <w:rsid w:val="002C25E3"/>
    <w:rsid w:val="002D6008"/>
    <w:rsid w:val="00300F6C"/>
    <w:rsid w:val="003034C7"/>
    <w:rsid w:val="003045BD"/>
    <w:rsid w:val="003061B8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B479A"/>
    <w:rsid w:val="00406F08"/>
    <w:rsid w:val="00423F07"/>
    <w:rsid w:val="00425A35"/>
    <w:rsid w:val="004417BB"/>
    <w:rsid w:val="0044721A"/>
    <w:rsid w:val="00451D0D"/>
    <w:rsid w:val="00457EF8"/>
    <w:rsid w:val="004778FE"/>
    <w:rsid w:val="004813C4"/>
    <w:rsid w:val="004B1F79"/>
    <w:rsid w:val="004E4946"/>
    <w:rsid w:val="004F7402"/>
    <w:rsid w:val="00557ECB"/>
    <w:rsid w:val="005705ED"/>
    <w:rsid w:val="005757BB"/>
    <w:rsid w:val="005E7713"/>
    <w:rsid w:val="005E7ABB"/>
    <w:rsid w:val="0060725D"/>
    <w:rsid w:val="00652875"/>
    <w:rsid w:val="00670FD7"/>
    <w:rsid w:val="00672386"/>
    <w:rsid w:val="00685168"/>
    <w:rsid w:val="006B1758"/>
    <w:rsid w:val="006D35D2"/>
    <w:rsid w:val="006E2089"/>
    <w:rsid w:val="0075499B"/>
    <w:rsid w:val="0079041A"/>
    <w:rsid w:val="007917DE"/>
    <w:rsid w:val="007B3CD0"/>
    <w:rsid w:val="007C30E4"/>
    <w:rsid w:val="007F13CE"/>
    <w:rsid w:val="0081652B"/>
    <w:rsid w:val="00832703"/>
    <w:rsid w:val="008623AB"/>
    <w:rsid w:val="0088626E"/>
    <w:rsid w:val="00887D75"/>
    <w:rsid w:val="00895E1F"/>
    <w:rsid w:val="008D3769"/>
    <w:rsid w:val="008D5BE0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C4F41"/>
    <w:rsid w:val="009D4E4B"/>
    <w:rsid w:val="00A00BC1"/>
    <w:rsid w:val="00A12254"/>
    <w:rsid w:val="00A3745B"/>
    <w:rsid w:val="00AB3499"/>
    <w:rsid w:val="00AB53AF"/>
    <w:rsid w:val="00AC0919"/>
    <w:rsid w:val="00AD6D4D"/>
    <w:rsid w:val="00AE6898"/>
    <w:rsid w:val="00B44F8F"/>
    <w:rsid w:val="00B51872"/>
    <w:rsid w:val="00B54816"/>
    <w:rsid w:val="00B77F9C"/>
    <w:rsid w:val="00B86ED0"/>
    <w:rsid w:val="00BA09F2"/>
    <w:rsid w:val="00BA6A6F"/>
    <w:rsid w:val="00BE3FE5"/>
    <w:rsid w:val="00BF3E6C"/>
    <w:rsid w:val="00C24A70"/>
    <w:rsid w:val="00C33467"/>
    <w:rsid w:val="00C611CD"/>
    <w:rsid w:val="00CC4CD7"/>
    <w:rsid w:val="00CE4F12"/>
    <w:rsid w:val="00D438AA"/>
    <w:rsid w:val="00D54811"/>
    <w:rsid w:val="00D67BAF"/>
    <w:rsid w:val="00D852D6"/>
    <w:rsid w:val="00DA35F4"/>
    <w:rsid w:val="00DA7EFB"/>
    <w:rsid w:val="00DB287A"/>
    <w:rsid w:val="00DC72C3"/>
    <w:rsid w:val="00DD3D69"/>
    <w:rsid w:val="00DF4214"/>
    <w:rsid w:val="00E54AA2"/>
    <w:rsid w:val="00E64440"/>
    <w:rsid w:val="00E705C1"/>
    <w:rsid w:val="00E74F78"/>
    <w:rsid w:val="00E908BD"/>
    <w:rsid w:val="00ED0DED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869C7"/>
    <w:rsid w:val="00FC24AA"/>
    <w:rsid w:val="00FD64A4"/>
    <w:rsid w:val="00FD6E19"/>
    <w:rsid w:val="165B0EDB"/>
    <w:rsid w:val="68B5D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45BD"/>
    <w:rPr>
      <w:rFonts w:cs="Times New Roman"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0114D" w:themeColor="accent1" w:themeShade="7F"/>
      <w:lang w:val="en-A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styleId="HeaderChar" w:customStyle="1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styleId="FooterChar" w:customStyle="1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045BD"/>
    <w:rPr>
      <w:rFonts w:ascii="Courier New" w:hAnsi="Courier New" w:eastAsia="Times New Roman" w:cs="Courier New"/>
      <w:sz w:val="20"/>
      <w:szCs w:val="20"/>
    </w:rPr>
  </w:style>
  <w:style w:type="table" w:styleId="TableGrid1" w:customStyle="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ld" w:customStyle="1">
    <w:name w:val="Bold"/>
    <w:basedOn w:val="Normal"/>
    <w:link w:val="BoldChar"/>
    <w:rsid w:val="003045BD"/>
    <w:pPr>
      <w:spacing w:before="120" w:after="120"/>
    </w:pPr>
    <w:rPr>
      <w:rFonts w:ascii="Tahoma" w:hAnsi="Tahoma" w:eastAsia="Times New Roman"/>
      <w:b/>
      <w:spacing w:val="10"/>
      <w:sz w:val="16"/>
      <w:szCs w:val="16"/>
    </w:rPr>
  </w:style>
  <w:style w:type="character" w:styleId="BoldChar" w:customStyle="1">
    <w:name w:val="Bold Char"/>
    <w:basedOn w:val="DefaultParagraphFont"/>
    <w:link w:val="Bold"/>
    <w:rsid w:val="003045BD"/>
    <w:rPr>
      <w:rFonts w:ascii="Tahoma" w:hAnsi="Tahoma" w:eastAsia="Times New Roman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222206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222206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character" w:styleId="SubtitleChar" w:customStyle="1">
    <w:name w:val="Subtitle Char"/>
    <w:basedOn w:val="DefaultParagraphFont"/>
    <w:link w:val="Subtitle"/>
    <w:uiPriority w:val="11"/>
    <w:rsid w:val="00222206"/>
    <w:rPr>
      <w:rFonts w:cs="Times New Roman" w:asciiTheme="majorHAnsi" w:hAnsiTheme="majorHAnsi" w:eastAsiaTheme="majorEastAsia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styleId="Salutation1" w:customStyle="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hAnsi="Times" w:eastAsia="Times New Roman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cs="Times New Roman" w:eastAsiaTheme="minorEastAsia"/>
      <w:sz w:val="22"/>
      <w:szCs w:val="22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2Char" w:customStyle="1">
    <w:name w:val="Heading 2 Char"/>
    <w:basedOn w:val="DefaultParagraphFont"/>
    <w:link w:val="Heading2"/>
    <w:uiPriority w:val="9"/>
    <w:rsid w:val="00222206"/>
    <w:rPr>
      <w:rFonts w:asciiTheme="majorHAnsi" w:hAnsiTheme="majorHAnsi" w:eastAsiaTheme="majorEastAsia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styleId="HintText" w:customStyle="1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styleId="HintTextChar" w:customStyle="1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232FB5"/>
    <w:rPr>
      <w:rFonts w:asciiTheme="majorHAnsi" w:hAnsiTheme="majorHAnsi" w:eastAsiaTheme="majorEastAsia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5b090b7930e9791d31d1d0cad78aec0d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6ceea9616edd2bfb8b8bb753998dddee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openxmlformats.org/package/2006/metadata/core-properties"/>
    <ds:schemaRef ds:uri="http://www.w3.org/XML/1998/namespace"/>
    <ds:schemaRef ds:uri="8df26e7f-d88a-4544-9c4f-c1750eeeda18"/>
    <ds:schemaRef ds:uri="http://purl.org/dc/elements/1.1/"/>
    <ds:schemaRef ds:uri="c6b39aed-85c3-442d-a7f9-2a9f3ecef9fe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34611E-A683-4CFD-8870-75B4C7D2C4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RegistrarOffice_Letterhead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Abdul Rahim</dc:creator>
  <keywords/>
  <dc:description/>
  <lastModifiedBy>Nishant Singh (ADA)</lastModifiedBy>
  <revision>19</revision>
  <dcterms:created xsi:type="dcterms:W3CDTF">2025-12-24T05:10:00.0000000Z</dcterms:created>
  <dcterms:modified xsi:type="dcterms:W3CDTF">2026-04-16T05:26:04.7490528Z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